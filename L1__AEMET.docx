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942A" w14:textId="77777777" w:rsidR="000A45F2" w:rsidRDefault="000A45F2" w:rsidP="000A45F2">
      <w:pPr>
        <w:pStyle w:val="Ttulo2"/>
        <w:jc w:val="center"/>
        <w:rPr>
          <w:rFonts w:ascii="Trebuchet MS" w:hAnsi="Trebuchet MS" w:cs="Arial"/>
          <w:b/>
          <w:sz w:val="22"/>
          <w:szCs w:val="22"/>
          <w:u w:val="none"/>
        </w:rPr>
      </w:pPr>
      <w:r>
        <w:rPr>
          <w:rFonts w:ascii="Trebuchet MS" w:hAnsi="Trebuchet MS" w:cs="Arial"/>
          <w:u w:val="none"/>
        </w:rPr>
        <w:tab/>
      </w:r>
      <w:r>
        <w:rPr>
          <w:rFonts w:ascii="Trebuchet MS" w:hAnsi="Trebuchet MS" w:cs="Arial"/>
          <w:b/>
          <w:sz w:val="22"/>
          <w:szCs w:val="22"/>
          <w:u w:val="none"/>
        </w:rPr>
        <w:t>SOLICITUD DE PRESTACIONES METEOROLÓGICAS (L1)</w:t>
      </w:r>
    </w:p>
    <w:p w14:paraId="0BBC942B" w14:textId="77777777" w:rsidR="000A45F2" w:rsidRDefault="000A45F2" w:rsidP="000A45F2">
      <w:pPr>
        <w:spacing w:line="120" w:lineRule="auto"/>
        <w:rPr>
          <w:rFonts w:ascii="Trebuchet MS" w:hAnsi="Trebuchet MS" w:cs="Arial"/>
        </w:rPr>
      </w:pPr>
    </w:p>
    <w:p w14:paraId="0BBC942C" w14:textId="77777777" w:rsidR="000A45F2" w:rsidRDefault="000A45F2" w:rsidP="000A45F2">
      <w:pPr>
        <w:ind w:hanging="284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>1. DATOS DEL SOLICITANTE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84"/>
        <w:gridCol w:w="283"/>
        <w:gridCol w:w="567"/>
        <w:gridCol w:w="1559"/>
        <w:gridCol w:w="284"/>
        <w:gridCol w:w="283"/>
        <w:gridCol w:w="709"/>
        <w:gridCol w:w="1488"/>
        <w:gridCol w:w="355"/>
        <w:gridCol w:w="283"/>
        <w:gridCol w:w="2127"/>
      </w:tblGrid>
      <w:tr w:rsidR="000A45F2" w14:paraId="0BBC9431" w14:textId="77777777" w:rsidTr="000A45F2">
        <w:trPr>
          <w:cantSplit/>
          <w:trHeight w:val="461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2D" w14:textId="77777777" w:rsidR="000A45F2" w:rsidRDefault="000A45F2">
            <w:pPr>
              <w:ind w:left="-212" w:firstLine="212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CIF//NIF:</w:t>
            </w:r>
          </w:p>
          <w:p w14:paraId="0BBC942E" w14:textId="69F2BBED" w:rsidR="000A45F2" w:rsidRDefault="000A45F2">
            <w:pPr>
              <w:ind w:left="-212" w:firstLine="212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</w:t>
            </w:r>
            <w:r w:rsidR="00CF363C">
              <w:rPr>
                <w:rFonts w:cs="Arial"/>
                <w:noProof/>
              </w:rPr>
              <w:t>79416773G</w:t>
            </w:r>
            <w:r>
              <w:rPr>
                <w:rFonts w:cs="Arial"/>
                <w:noProof/>
              </w:rPr>
              <w:t>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822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2F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Empresa (Nombre) // Particular (Nombre y Apellidos):</w:t>
            </w:r>
          </w:p>
          <w:p w14:paraId="0BBC9430" w14:textId="794A6F18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</w:t>
            </w:r>
            <w:r w:rsidR="00305D5E">
              <w:rPr>
                <w:rFonts w:cs="Arial"/>
                <w:noProof/>
              </w:rPr>
              <w:t>Universidad de Burgos /</w:t>
            </w:r>
            <w:r w:rsidR="002D4DE9">
              <w:rPr>
                <w:rFonts w:cs="Arial"/>
                <w:noProof/>
              </w:rPr>
              <w:t>Nisrine Fariss Lamine</w:t>
            </w:r>
            <w:r>
              <w:rPr>
                <w:rFonts w:cs="Arial"/>
                <w:noProof/>
              </w:rPr>
              <w:t>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34" w14:textId="77777777" w:rsidTr="000A45F2">
        <w:trPr>
          <w:cantSplit/>
          <w:trHeight w:val="330"/>
          <w:jc w:val="center"/>
        </w:trPr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32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Su referencia: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70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33" w14:textId="04F32745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Sector de actividad </w:t>
            </w:r>
            <w:r>
              <w:rPr>
                <w:rFonts w:ascii="Trebuchet MS" w:hAnsi="Trebuchet MS" w:cs="Arial"/>
                <w:b/>
              </w:rPr>
              <w:t>(*)</w:t>
            </w:r>
            <w:r>
              <w:rPr>
                <w:rFonts w:ascii="Trebuchet MS" w:hAnsi="Trebuchet MS" w:cs="Arial"/>
              </w:rPr>
              <w:t xml:space="preserve">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 w:rsidR="002D4DE9">
              <w:rPr>
                <w:rFonts w:ascii="Trebuchet MS" w:hAnsi="Trebuchet MS" w:cs="Arial"/>
              </w:rPr>
              <w:t xml:space="preserve">Estudiante </w:t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39" w14:textId="77777777" w:rsidTr="000A45F2">
        <w:trPr>
          <w:cantSplit/>
          <w:trHeight w:hRule="exact" w:val="30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BC9435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1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rPr>
                <w:rFonts w:ascii="Trebuchet MS" w:hAnsi="Trebuchet MS" w:cs="Arial"/>
              </w:rPr>
              <w:t xml:space="preserve">  Empresa Privada    </w:t>
            </w:r>
          </w:p>
        </w:tc>
        <w:tc>
          <w:tcPr>
            <w:tcW w:w="29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C9436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illa2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rPr>
                <w:rFonts w:ascii="Trebuchet MS" w:hAnsi="Trebuchet MS" w:cs="Arial"/>
              </w:rPr>
              <w:t xml:space="preserve">  Empresa Pública    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C9437" w14:textId="31F7CDE4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" w:name="Casilla3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>
              <w:rPr>
                <w:rFonts w:ascii="Trebuchet MS" w:hAnsi="Trebuchet MS" w:cs="Arial"/>
              </w:rPr>
              <w:t xml:space="preserve">  Administración Pública   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C9438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illa4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  <w:r>
              <w:rPr>
                <w:rFonts w:ascii="Trebuchet MS" w:hAnsi="Trebuchet MS" w:cs="Arial"/>
              </w:rPr>
              <w:t xml:space="preserve">  Particular </w:t>
            </w:r>
          </w:p>
        </w:tc>
      </w:tr>
      <w:tr w:rsidR="000A45F2" w14:paraId="0BBC9440" w14:textId="77777777" w:rsidTr="000A45F2">
        <w:trPr>
          <w:cantSplit/>
          <w:trHeight w:val="461"/>
          <w:jc w:val="center"/>
        </w:trPr>
        <w:tc>
          <w:tcPr>
            <w:tcW w:w="637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3A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Domicilio Fiscal </w:t>
            </w:r>
          </w:p>
          <w:bookmarkStart w:id="4" w:name="Texto22"/>
          <w:p w14:paraId="0BBC943B" w14:textId="7B9F2532" w:rsidR="000A45F2" w:rsidRDefault="000A45F2" w:rsidP="004623F1">
            <w:pPr>
              <w:rPr>
                <w:rFonts w:ascii="Trebuchet MS" w:hAnsi="Trebuchet MS" w:cs="Arial"/>
              </w:rPr>
            </w:pP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fldChar w:fldCharType="separate"/>
            </w:r>
            <w:r w:rsidR="004623F1" w:rsidRPr="004623F1">
              <w:rPr>
                <w:rFonts w:ascii="MS Mincho" w:eastAsia="MS Mincho" w:hAnsi="MS Mincho" w:cs="MS Mincho"/>
                <w:noProof/>
              </w:rPr>
              <w:t xml:space="preserve"> C. Prta Romeros</w:t>
            </w:r>
            <w:r>
              <w:fldChar w:fldCharType="end"/>
            </w:r>
            <w:bookmarkEnd w:id="4"/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3C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Código Postal:</w:t>
            </w:r>
          </w:p>
          <w:p w14:paraId="0BBC943D" w14:textId="1579DD52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Texto5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5" w:name="Texto5"/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 w:rsidR="00FC563D">
              <w:rPr>
                <w:rFonts w:ascii="MS Mincho" w:eastAsia="MS Mincho" w:hAnsi="MS Mincho" w:cs="MS Mincho"/>
                <w:noProof/>
              </w:rPr>
              <w:t>09001</w:t>
            </w:r>
            <w:r>
              <w:fldChar w:fldCharType="end"/>
            </w:r>
            <w:bookmarkEnd w:id="5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3E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Apdo. Correos:</w:t>
            </w:r>
          </w:p>
          <w:p w14:paraId="0BBC943F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7"/>
                  </w:textInput>
                </w:ffData>
              </w:fldChar>
            </w:r>
            <w:bookmarkStart w:id="6" w:name="Texto6"/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MS Mincho" w:eastAsia="MS Mincho" w:hAnsi="MS Mincho" w:cs="MS Mincho" w:hint="eastAsia"/>
                <w:noProof/>
              </w:rPr>
              <w:t> </w:t>
            </w:r>
            <w:r>
              <w:rPr>
                <w:rFonts w:ascii="MS Mincho" w:eastAsia="MS Mincho" w:hAnsi="MS Mincho" w:cs="MS Mincho" w:hint="eastAsia"/>
                <w:noProof/>
              </w:rPr>
              <w:t> </w:t>
            </w:r>
            <w:r>
              <w:rPr>
                <w:rFonts w:ascii="MS Mincho" w:eastAsia="MS Mincho" w:hAnsi="MS Mincho" w:cs="MS Mincho" w:hint="eastAsia"/>
                <w:noProof/>
              </w:rPr>
              <w:t> </w:t>
            </w:r>
            <w:r>
              <w:rPr>
                <w:rFonts w:ascii="MS Mincho" w:eastAsia="MS Mincho" w:hAnsi="MS Mincho" w:cs="MS Mincho" w:hint="eastAsia"/>
                <w:noProof/>
              </w:rPr>
              <w:t> </w:t>
            </w:r>
            <w:r>
              <w:rPr>
                <w:rFonts w:ascii="MS Mincho" w:eastAsia="MS Mincho" w:hAnsi="MS Mincho" w:cs="MS Mincho" w:hint="eastAsia"/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0A45F2" w14:paraId="0BBC9444" w14:textId="77777777" w:rsidTr="000A45F2">
        <w:trPr>
          <w:cantSplit/>
          <w:trHeight w:hRule="exact" w:val="300"/>
          <w:jc w:val="center"/>
        </w:trPr>
        <w:tc>
          <w:tcPr>
            <w:tcW w:w="51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1" w14:textId="2C742E9D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Localidad: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</w:t>
            </w:r>
            <w:r w:rsidR="00FC563D">
              <w:rPr>
                <w:rFonts w:cs="Arial"/>
                <w:noProof/>
              </w:rPr>
              <w:t>Burgos</w:t>
            </w:r>
            <w:r>
              <w:rPr>
                <w:rFonts w:cs="Arial"/>
                <w:noProof/>
              </w:rPr>
              <w:t>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2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2" w14:textId="11D778EC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Provincia: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7" w:name="Texto10"/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 w:rsidR="00FC563D">
              <w:rPr>
                <w:rFonts w:ascii="MS Mincho" w:eastAsia="MS Mincho" w:hAnsi="MS Mincho" w:cs="MS Mincho"/>
                <w:noProof/>
              </w:rPr>
              <w:t>Burgos</w:t>
            </w:r>
            <w:r>
              <w:fldChar w:fldCharType="end"/>
            </w:r>
            <w:bookmarkEnd w:id="7"/>
            <w:r>
              <w:rPr>
                <w:rFonts w:ascii="Trebuchet MS" w:hAnsi="Trebuchet MS" w:cs="Arial"/>
              </w:rPr>
              <w:t xml:space="preserve">              </w:t>
            </w:r>
          </w:p>
        </w:tc>
        <w:tc>
          <w:tcPr>
            <w:tcW w:w="2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3" w14:textId="1DDBE809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 País: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9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8" w:name="Texto9"/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 w:rsidR="00FC563D">
              <w:rPr>
                <w:rFonts w:ascii="MS Mincho" w:eastAsia="MS Mincho" w:hAnsi="MS Mincho" w:cs="MS Mincho"/>
                <w:noProof/>
              </w:rPr>
              <w:t>España</w:t>
            </w:r>
            <w:r>
              <w:fldChar w:fldCharType="end"/>
            </w:r>
            <w:bookmarkEnd w:id="8"/>
            <w:r>
              <w:rPr>
                <w:rFonts w:ascii="Trebuchet MS" w:hAnsi="Trebuchet MS" w:cs="Arial"/>
              </w:rPr>
              <w:t xml:space="preserve">                   </w:t>
            </w:r>
          </w:p>
        </w:tc>
      </w:tr>
      <w:tr w:rsidR="000A45F2" w14:paraId="0BBC9448" w14:textId="77777777" w:rsidTr="000A45F2">
        <w:trPr>
          <w:cantSplit/>
          <w:trHeight w:hRule="exact" w:val="320"/>
          <w:jc w:val="center"/>
        </w:trPr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5" w14:textId="0C60E215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Teléfono: </w:t>
            </w:r>
            <w:bookmarkStart w:id="9" w:name="Texto11"/>
            <w:r>
              <w:fldChar w:fldCharType="begin">
                <w:ffData>
                  <w:name w:val="Texto11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fldChar w:fldCharType="separate"/>
            </w:r>
            <w:r w:rsidR="00FC563D">
              <w:rPr>
                <w:rFonts w:ascii="MS Mincho" w:eastAsia="MS Mincho" w:hAnsi="MS Mincho" w:cs="MS Mincho"/>
                <w:noProof/>
              </w:rPr>
              <w:t>640582847</w:t>
            </w:r>
            <w:r>
              <w:fldChar w:fldCharType="end"/>
            </w:r>
            <w:bookmarkEnd w:id="9"/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6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Fax: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52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7" w14:textId="7FF0B020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E-mail: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</w:t>
            </w:r>
            <w:r w:rsidR="00FC563D">
              <w:rPr>
                <w:rFonts w:cs="Arial"/>
                <w:noProof/>
              </w:rPr>
              <w:t>nfl1006@alu.ubu.es</w:t>
            </w:r>
            <w:r>
              <w:rPr>
                <w:rFonts w:cs="Arial"/>
                <w:noProof/>
              </w:rPr>
              <w:t>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</w:tbl>
    <w:p w14:paraId="0BBC9449" w14:textId="77777777" w:rsidR="000A45F2" w:rsidRDefault="000A45F2" w:rsidP="000A45F2">
      <w:pPr>
        <w:ind w:left="-284"/>
        <w:jc w:val="both"/>
        <w:rPr>
          <w:rFonts w:ascii="Trebuchet MS" w:hAnsi="Trebuchet MS" w:cs="Arial"/>
        </w:rPr>
      </w:pPr>
      <w:r>
        <w:rPr>
          <w:rFonts w:ascii="Trebuchet MS" w:hAnsi="Trebuchet MS" w:cs="Arial"/>
          <w:b/>
        </w:rPr>
        <w:t xml:space="preserve">(*) </w:t>
      </w:r>
      <w:r>
        <w:rPr>
          <w:rFonts w:ascii="Trebuchet MS" w:hAnsi="Trebuchet MS" w:cs="Arial"/>
        </w:rPr>
        <w:t>En caso de administración pública o enseñanza universitaria, rellenar el apartado 5 y cumplimentar (1) para obtener el descuento aplicable en el precio de la información y presentar documento original.</w:t>
      </w:r>
    </w:p>
    <w:p w14:paraId="0BBC944A" w14:textId="77777777" w:rsidR="000A45F2" w:rsidRDefault="000A45F2" w:rsidP="000A45F2">
      <w:pPr>
        <w:rPr>
          <w:rFonts w:ascii="Trebuchet MS" w:hAnsi="Trebuchet MS" w:cs="Arial"/>
          <w:b/>
        </w:rPr>
      </w:pPr>
    </w:p>
    <w:p w14:paraId="0BBC944B" w14:textId="77777777" w:rsidR="000A45F2" w:rsidRDefault="000A45F2" w:rsidP="000A45F2">
      <w:pPr>
        <w:ind w:hanging="284"/>
        <w:rPr>
          <w:rFonts w:ascii="Trebuchet MS" w:hAnsi="Trebuchet MS" w:cs="Arial"/>
        </w:rPr>
      </w:pPr>
      <w:r>
        <w:rPr>
          <w:rFonts w:ascii="Trebuchet MS" w:hAnsi="Trebuchet MS" w:cs="Arial"/>
          <w:b/>
        </w:rPr>
        <w:t xml:space="preserve">2. DATOS DE </w:t>
      </w:r>
      <w:smartTag w:uri="urn:schemas-microsoft-com:office:smarttags" w:element="PersonName">
        <w:smartTagPr>
          <w:attr w:name="ProductID" w:val="LA PERSONA DE"/>
        </w:smartTagPr>
        <w:r>
          <w:rPr>
            <w:rFonts w:ascii="Trebuchet MS" w:hAnsi="Trebuchet MS" w:cs="Arial"/>
            <w:b/>
          </w:rPr>
          <w:t>LA PERSONA DE</w:t>
        </w:r>
      </w:smartTag>
      <w:r>
        <w:rPr>
          <w:rFonts w:ascii="Trebuchet MS" w:hAnsi="Trebuchet MS" w:cs="Arial"/>
          <w:b/>
        </w:rPr>
        <w:t xml:space="preserve"> CONTACTO </w:t>
      </w:r>
      <w:r>
        <w:rPr>
          <w:rFonts w:ascii="Trebuchet MS" w:hAnsi="Trebuchet MS" w:cs="Arial"/>
        </w:rPr>
        <w:t>(rellenar únicamente en caso de ser distintos que los del solicitante)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2410"/>
        <w:gridCol w:w="5245"/>
      </w:tblGrid>
      <w:tr w:rsidR="000A45F2" w14:paraId="0BBC944D" w14:textId="77777777" w:rsidTr="000A45F2">
        <w:trPr>
          <w:cantSplit/>
          <w:trHeight w:val="360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C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Persona de contacto (nombre y apellidos):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51" w14:textId="77777777" w:rsidTr="000A45F2">
        <w:trPr>
          <w:cantSplit/>
          <w:trHeight w:hRule="exact" w:val="32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E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Teléfono: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4F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Fax: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50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E-mail: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12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56" w14:textId="77777777" w:rsidTr="000A45F2">
        <w:trPr>
          <w:cantSplit/>
          <w:trHeight w:val="720"/>
          <w:jc w:val="center"/>
        </w:trPr>
        <w:tc>
          <w:tcPr>
            <w:tcW w:w="10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52" w14:textId="77777777" w:rsidR="000A45F2" w:rsidRDefault="000A45F2">
            <w:pPr>
              <w:rPr>
                <w:rFonts w:ascii="Trebuchet MS" w:hAnsi="Trebuchet MS" w:cs="Arial"/>
                <w:bCs/>
                <w:lang w:val="es-ES_tradnl"/>
              </w:rPr>
            </w:pPr>
            <w:r>
              <w:rPr>
                <w:rFonts w:ascii="Trebuchet MS" w:hAnsi="Trebuchet MS" w:cs="Arial"/>
                <w:bCs/>
                <w:lang w:val="es-ES_tradnl"/>
              </w:rPr>
              <w:t xml:space="preserve">Dirección de contacto:  </w:t>
            </w:r>
          </w:p>
          <w:p w14:paraId="0BBC9453" w14:textId="77777777" w:rsidR="000A45F2" w:rsidRDefault="000A45F2">
            <w:pPr>
              <w:rPr>
                <w:rFonts w:ascii="Trebuchet MS" w:hAnsi="Trebuchet MS" w:cs="Arial"/>
                <w:bCs/>
                <w:lang w:val="es-ES_tradn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  <w:p w14:paraId="0BBC9454" w14:textId="77777777" w:rsidR="000A45F2" w:rsidRDefault="000A45F2">
            <w:pPr>
              <w:rPr>
                <w:rFonts w:ascii="Trebuchet MS" w:hAnsi="Trebuchet MS" w:cs="Arial"/>
                <w:bCs/>
                <w:lang w:val="es-ES_tradnl"/>
              </w:rPr>
            </w:pPr>
          </w:p>
          <w:p w14:paraId="0BBC9455" w14:textId="77777777" w:rsidR="000A45F2" w:rsidRDefault="000A45F2">
            <w:pPr>
              <w:rPr>
                <w:rFonts w:ascii="Trebuchet MS" w:hAnsi="Trebuchet MS" w:cs="Arial"/>
              </w:rPr>
            </w:pPr>
          </w:p>
        </w:tc>
      </w:tr>
    </w:tbl>
    <w:p w14:paraId="0BBC9457" w14:textId="77777777" w:rsidR="000A45F2" w:rsidRDefault="000A45F2" w:rsidP="000A45F2">
      <w:pPr>
        <w:ind w:left="-284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 xml:space="preserve">3.  DESCRIPCIÓN DE </w:t>
      </w:r>
      <w:smartTag w:uri="urn:schemas-microsoft-com:office:smarttags" w:element="PersonName">
        <w:smartTagPr>
          <w:attr w:name="ProductID" w:val="LA PRESTACIￓN SOLICITADA"/>
        </w:smartTagPr>
        <w:r>
          <w:rPr>
            <w:rFonts w:ascii="Trebuchet MS" w:hAnsi="Trebuchet MS" w:cs="Arial"/>
            <w:b/>
          </w:rPr>
          <w:t>LA PRESTACIÓN SOLICITADA</w:t>
        </w:r>
      </w:smartTag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2"/>
      </w:tblGrid>
      <w:tr w:rsidR="000A45F2" w14:paraId="0BBC945E" w14:textId="77777777" w:rsidTr="000A45F2">
        <w:trPr>
          <w:cantSplit/>
          <w:trHeight w:val="1884"/>
          <w:jc w:val="center"/>
        </w:trPr>
        <w:tc>
          <w:tcPr>
            <w:tcW w:w="1063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9458" w14:textId="6CD220CB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  <w:noProof/>
              </w:rPr>
              <w:t>   </w:t>
            </w:r>
            <w:r w:rsidR="00342A87">
              <w:rPr>
                <w:rFonts w:cs="Arial"/>
                <w:noProof/>
              </w:rPr>
              <w:t xml:space="preserve">Se requiere los indices </w:t>
            </w:r>
            <w:r w:rsidR="00FF11D8">
              <w:rPr>
                <w:rFonts w:cs="Arial"/>
                <w:noProof/>
              </w:rPr>
              <w:t>de radiacion ultravioleta mensuales por provincias</w:t>
            </w:r>
            <w:r w:rsidR="008E6EF5">
              <w:rPr>
                <w:rFonts w:cs="Arial"/>
                <w:noProof/>
              </w:rPr>
              <w:t xml:space="preserve"> o bien por estaciones meteorologicas </w:t>
            </w:r>
            <w:r w:rsidR="00FF11D8">
              <w:rPr>
                <w:rFonts w:cs="Arial"/>
                <w:noProof/>
              </w:rPr>
              <w:t xml:space="preserve"> del año 2023</w:t>
            </w:r>
            <w:r w:rsidR="00BD0BF1">
              <w:rPr>
                <w:rFonts w:cs="Arial"/>
                <w:noProof/>
              </w:rPr>
              <w:t xml:space="preserve">, y en su defecto </w:t>
            </w:r>
            <w:r w:rsidR="00E278BC">
              <w:rPr>
                <w:rFonts w:cs="Arial"/>
                <w:noProof/>
              </w:rPr>
              <w:t>por ausencia de observacion de UV, radiacion solar o insolaci</w:t>
            </w:r>
            <w:r w:rsidR="00137F13">
              <w:rPr>
                <w:rFonts w:cs="Arial"/>
                <w:noProof/>
              </w:rPr>
              <w:t>ó</w:t>
            </w:r>
            <w:r w:rsidR="00E278BC">
              <w:rPr>
                <w:rFonts w:cs="Arial"/>
                <w:noProof/>
              </w:rPr>
              <w:t>n</w:t>
            </w:r>
            <w:r>
              <w:rPr>
                <w:rFonts w:cs="Arial"/>
                <w:noProof/>
              </w:rPr>
              <w:t> </w:t>
            </w:r>
            <w:r w:rsidR="00137F13">
              <w:rPr>
                <w:rFonts w:cs="Arial"/>
                <w:noProof/>
              </w:rPr>
              <w:t xml:space="preserve">ya que </w:t>
            </w:r>
            <w:r w:rsidR="0041133B">
              <w:rPr>
                <w:rFonts w:cs="Arial"/>
                <w:noProof/>
              </w:rPr>
              <w:t xml:space="preserve">me consta que no se registran en todas las provincias UV. </w:t>
            </w:r>
            <w:r>
              <w:rPr>
                <w:rFonts w:ascii="Trebuchet MS" w:hAnsi="Trebuchet MS" w:cs="Arial"/>
              </w:rPr>
              <w:fldChar w:fldCharType="end"/>
            </w:r>
          </w:p>
          <w:p w14:paraId="0BBC9459" w14:textId="77777777" w:rsidR="000A45F2" w:rsidRDefault="000A45F2">
            <w:pPr>
              <w:rPr>
                <w:rFonts w:ascii="Trebuchet MS" w:hAnsi="Trebuchet MS" w:cs="Arial"/>
              </w:rPr>
            </w:pPr>
          </w:p>
          <w:p w14:paraId="0BBC945A" w14:textId="77777777" w:rsidR="000A45F2" w:rsidRDefault="000A45F2">
            <w:pPr>
              <w:rPr>
                <w:rFonts w:ascii="Trebuchet MS" w:hAnsi="Trebuchet MS" w:cs="Arial"/>
              </w:rPr>
            </w:pPr>
          </w:p>
          <w:p w14:paraId="0BBC945B" w14:textId="77777777" w:rsidR="000A45F2" w:rsidRDefault="000A45F2">
            <w:pPr>
              <w:rPr>
                <w:rFonts w:ascii="Trebuchet MS" w:hAnsi="Trebuchet MS" w:cs="Arial"/>
              </w:rPr>
            </w:pPr>
          </w:p>
          <w:p w14:paraId="0BBC945C" w14:textId="77777777" w:rsidR="000A45F2" w:rsidRDefault="000A45F2">
            <w:pPr>
              <w:pStyle w:val="Encabezado"/>
              <w:rPr>
                <w:rFonts w:ascii="Trebuchet MS" w:hAnsi="Trebuchet MS" w:cs="Arial"/>
              </w:rPr>
            </w:pPr>
          </w:p>
          <w:p w14:paraId="0BBC945D" w14:textId="77777777" w:rsidR="000A45F2" w:rsidRDefault="000A45F2">
            <w:pPr>
              <w:rPr>
                <w:rFonts w:ascii="Trebuchet MS" w:hAnsi="Trebuchet MS" w:cs="Arial"/>
              </w:rPr>
            </w:pPr>
          </w:p>
        </w:tc>
      </w:tr>
      <w:tr w:rsidR="000A45F2" w14:paraId="0BBC9461" w14:textId="77777777" w:rsidTr="000A45F2">
        <w:trPr>
          <w:cantSplit/>
          <w:trHeight w:val="286"/>
          <w:jc w:val="center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BC945F" w14:textId="0AB69AD2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Si ha solicitado información de archivo ¿Necesita que se certifique?   Si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  <w:r>
              <w:rPr>
                <w:rFonts w:ascii="Trebuchet MS" w:hAnsi="Trebuchet MS" w:cs="Arial"/>
              </w:rPr>
              <w:t xml:space="preserve">   No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</w:p>
          <w:p w14:paraId="0BBC9460" w14:textId="4874DFDA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¿Autoriza a que en el caso de no existir información de las localidades o puntos solicitados se facilite la de los observatorios más próximos?  Si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  <w:r>
              <w:rPr>
                <w:rFonts w:ascii="Trebuchet MS" w:hAnsi="Trebuchet MS" w:cs="Arial"/>
              </w:rPr>
              <w:t xml:space="preserve">  No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63" w14:textId="77777777" w:rsidTr="000A45F2">
        <w:trPr>
          <w:cantSplit/>
          <w:trHeight w:val="247"/>
          <w:jc w:val="center"/>
        </w:trPr>
        <w:tc>
          <w:tcPr>
            <w:tcW w:w="106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C9462" w14:textId="77777777" w:rsidR="000A45F2" w:rsidRDefault="000A45F2">
            <w:pPr>
              <w:rPr>
                <w:rFonts w:ascii="Trebuchet MS" w:hAnsi="Trebuchet MS" w:cs="Arial"/>
                <w:b/>
              </w:rPr>
            </w:pPr>
            <w:r>
              <w:rPr>
                <w:rFonts w:ascii="Trebuchet MS" w:hAnsi="Trebuchet MS" w:cs="Arial"/>
                <w:b/>
              </w:rPr>
              <w:t>4.- DATOS REFERIDOS AL SOPORTE Y MEDIO DE SUMINISTRO DE LA INFORMACIÓN</w:t>
            </w:r>
          </w:p>
        </w:tc>
      </w:tr>
      <w:tr w:rsidR="000A45F2" w14:paraId="0BBC9465" w14:textId="77777777" w:rsidTr="000A45F2">
        <w:trPr>
          <w:cantSplit/>
          <w:trHeight w:val="300"/>
          <w:jc w:val="center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BC9464" w14:textId="299723A2" w:rsidR="000A45F2" w:rsidRDefault="000A45F2">
            <w:pPr>
              <w:rPr>
                <w:rFonts w:ascii="Trebuchet MS" w:hAnsi="Trebuchet MS" w:cs="Arial"/>
                <w:lang w:val="es-ES_tradnl"/>
              </w:rPr>
            </w:pPr>
            <w:r>
              <w:rPr>
                <w:rFonts w:ascii="Trebuchet MS" w:hAnsi="Trebuchet MS" w:cs="Arial"/>
              </w:rPr>
              <w:t xml:space="preserve">Soporte: 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  <w:r>
              <w:rPr>
                <w:rFonts w:ascii="Trebuchet MS" w:hAnsi="Trebuchet MS" w:cs="Arial"/>
              </w:rPr>
              <w:t xml:space="preserve"> Papel  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ascii="Trebuchet MS" w:hAnsi="Trebuchet MS" w:cs="Arial"/>
              </w:rPr>
              <w:fldChar w:fldCharType="end"/>
            </w:r>
            <w:r>
              <w:rPr>
                <w:rFonts w:ascii="Trebuchet MS" w:hAnsi="Trebuchet MS" w:cs="Arial"/>
              </w:rPr>
              <w:t xml:space="preserve"> Informático  </w:t>
            </w:r>
          </w:p>
        </w:tc>
      </w:tr>
      <w:tr w:rsidR="000A45F2" w14:paraId="0BBC9468" w14:textId="77777777" w:rsidTr="000A45F2">
        <w:trPr>
          <w:cantSplit/>
          <w:trHeight w:val="323"/>
          <w:jc w:val="center"/>
        </w:trPr>
        <w:tc>
          <w:tcPr>
            <w:tcW w:w="10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9466" w14:textId="0846675F" w:rsidR="000A45F2" w:rsidRDefault="000A45F2">
            <w:pPr>
              <w:pStyle w:val="Encabezado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bCs/>
                <w:lang w:val="es-ES_tradnl"/>
              </w:rPr>
              <w:t>Medio:</w:t>
            </w:r>
            <w:r>
              <w:rPr>
                <w:rFonts w:ascii="Trebuchet MS" w:hAnsi="Trebuchet MS" w:cs="Arial"/>
                <w:b/>
                <w:lang w:val="es-ES_tradnl"/>
              </w:rPr>
              <w:t xml:space="preserve"> </w:t>
            </w:r>
            <w:r>
              <w:rPr>
                <w:rFonts w:ascii="Trebuchet MS" w:hAnsi="Trebuchet MS" w:cs="Arial"/>
                <w:lang w:val="es-ES_tradnl"/>
              </w:rPr>
              <w:t xml:space="preserve">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0" w:name="Casilla12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0"/>
            <w:r>
              <w:rPr>
                <w:rFonts w:ascii="Trebuchet MS" w:hAnsi="Trebuchet MS" w:cs="Arial"/>
              </w:rPr>
              <w:t xml:space="preserve">Correo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asilla13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1"/>
            <w:r>
              <w:rPr>
                <w:rFonts w:ascii="Trebuchet MS" w:hAnsi="Trebuchet MS" w:cs="Arial"/>
              </w:rPr>
              <w:t xml:space="preserve">Fax (según disponibilidad)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asilla14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2"/>
            <w:r>
              <w:rPr>
                <w:rFonts w:ascii="Trebuchet MS" w:hAnsi="Trebuchet MS" w:cs="Arial"/>
              </w:rPr>
              <w:t xml:space="preserve"> Recogida en mano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asilla15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3"/>
            <w:r>
              <w:rPr>
                <w:rFonts w:ascii="Trebuchet MS" w:hAnsi="Trebuchet MS" w:cs="Arial"/>
              </w:rPr>
              <w:t xml:space="preserve">E-mail (solo ficheros) </w:t>
            </w:r>
          </w:p>
          <w:p w14:paraId="0BBC9467" w14:textId="77777777" w:rsidR="000A45F2" w:rsidRDefault="000A45F2">
            <w:pPr>
              <w:pStyle w:val="Encabezado"/>
              <w:rPr>
                <w:rFonts w:ascii="Trebuchet MS" w:hAnsi="Trebuchet MS" w:cs="Arial"/>
                <w:b/>
                <w:lang w:val="es-ES_tradnl"/>
              </w:rPr>
            </w:pPr>
            <w:r>
              <w:rPr>
                <w:rFonts w:ascii="Trebuchet MS" w:hAnsi="Trebuchet MS" w:cs="Arial"/>
              </w:rPr>
              <w:t xml:space="preserve">            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asilla16"/>
            <w:r>
              <w:rPr>
                <w:rFonts w:ascii="Trebuchet MS" w:hAnsi="Trebuchet MS" w:cs="Arial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  <w:r>
              <w:rPr>
                <w:rFonts w:ascii="Trebuchet MS" w:hAnsi="Trebuchet MS" w:cs="Arial"/>
              </w:rPr>
              <w:t xml:space="preserve"> Otros (indique cual): </w:t>
            </w:r>
            <w:r>
              <w:rPr>
                <w:rFonts w:ascii="Trebuchet MS" w:hAnsi="Trebuchet MS" w:cs="Arial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>
              <w:rPr>
                <w:rFonts w:cs="Arial"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6A" w14:textId="77777777" w:rsidTr="000A45F2">
        <w:trPr>
          <w:cantSplit/>
          <w:trHeight w:val="247"/>
          <w:jc w:val="center"/>
        </w:trPr>
        <w:tc>
          <w:tcPr>
            <w:tcW w:w="106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C9469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b/>
              </w:rPr>
              <w:t xml:space="preserve">5.  USO QUE SE VA A HACER DE </w:t>
            </w:r>
            <w:smartTag w:uri="urn:schemas-microsoft-com:office:smarttags" w:element="PersonName">
              <w:smartTagPr>
                <w:attr w:name="ProductID" w:val="LA INFORMACIￓN"/>
              </w:smartTagPr>
              <w:r>
                <w:rPr>
                  <w:rFonts w:ascii="Trebuchet MS" w:hAnsi="Trebuchet MS" w:cs="Arial"/>
                  <w:b/>
                </w:rPr>
                <w:t>LA INFORMACIÓN</w:t>
              </w:r>
            </w:smartTag>
            <w:r>
              <w:rPr>
                <w:rFonts w:ascii="Trebuchet MS" w:hAnsi="Trebuchet MS" w:cs="Arial"/>
                <w:b/>
              </w:rPr>
              <w:t xml:space="preserve"> (VOLUNTARIO)</w:t>
            </w:r>
          </w:p>
        </w:tc>
      </w:tr>
      <w:tr w:rsidR="000A45F2" w14:paraId="0BBC946D" w14:textId="77777777" w:rsidTr="000A45F2">
        <w:trPr>
          <w:cantSplit/>
          <w:trHeight w:val="1374"/>
          <w:jc w:val="center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946B" w14:textId="77777777" w:rsidR="000A45F2" w:rsidRDefault="000A45F2">
            <w:pPr>
              <w:rPr>
                <w:rFonts w:ascii="Trebuchet MS" w:hAnsi="Trebuchet MS" w:cs="Arial"/>
                <w:lang w:val="es-ES_tradnl"/>
              </w:rPr>
            </w:pPr>
            <w:r>
              <w:rPr>
                <w:rFonts w:ascii="Trebuchet MS" w:hAnsi="Trebuchet MS" w:cs="Arial"/>
                <w:b/>
                <w:bCs/>
                <w:lang w:val="es-ES_tradnl"/>
              </w:rPr>
              <w:t>Con el fin de poder facilitarle la información más adecuada, especifique la utilización que va a hacer de ella:</w:t>
            </w:r>
          </w:p>
          <w:p w14:paraId="0BBC946C" w14:textId="52F0CC2A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rebuchet MS" w:hAnsi="Trebuchet MS" w:cs="Arial"/>
              </w:rPr>
              <w:instrText xml:space="preserve"> FORMTEXT </w:instrText>
            </w:r>
            <w:r>
              <w:rPr>
                <w:rFonts w:ascii="Trebuchet MS" w:hAnsi="Trebuchet MS" w:cs="Arial"/>
              </w:rPr>
            </w:r>
            <w:r>
              <w:rPr>
                <w:rFonts w:ascii="Trebuchet MS" w:hAnsi="Trebuchet MS" w:cs="Arial"/>
              </w:rPr>
              <w:fldChar w:fldCharType="separate"/>
            </w:r>
            <w:r w:rsidR="000D1C28">
              <w:rPr>
                <w:rFonts w:ascii="Trebuchet MS" w:hAnsi="Trebuchet MS" w:cs="Arial"/>
              </w:rPr>
              <w:t xml:space="preserve">Realizacion de Trabajo de Fin de Grado </w:t>
            </w:r>
            <w:r w:rsidR="005B6233">
              <w:rPr>
                <w:rFonts w:ascii="Trebuchet MS" w:hAnsi="Trebuchet MS" w:cs="Arial"/>
              </w:rPr>
              <w:t>de Ingenieria de La salud</w:t>
            </w:r>
            <w:r w:rsidR="00494004">
              <w:rPr>
                <w:rFonts w:ascii="Trebuchet MS" w:hAnsi="Trebuchet MS" w:cs="Arial"/>
              </w:rPr>
              <w:t xml:space="preserve"> de la Universidad de Burgos</w:t>
            </w:r>
            <w:r w:rsidR="005B6233">
              <w:rPr>
                <w:rFonts w:ascii="Trebuchet MS" w:hAnsi="Trebuchet MS" w:cs="Arial"/>
              </w:rPr>
              <w:t xml:space="preserve">, prediccion </w:t>
            </w:r>
            <w:r w:rsidR="009C6F10">
              <w:rPr>
                <w:rFonts w:ascii="Trebuchet MS" w:hAnsi="Trebuchet MS" w:cs="Arial"/>
              </w:rPr>
              <w:t>de cancer de piel por el efecto conjunto de variables meteorologicas</w:t>
            </w:r>
            <w:r w:rsidR="00947584">
              <w:rPr>
                <w:rFonts w:ascii="Trebuchet MS" w:hAnsi="Trebuchet MS" w:cs="Arial"/>
              </w:rPr>
              <w:t>, altitud, temperaturas e indices de radiacion ultravioleta.</w:t>
            </w:r>
            <w:r>
              <w:rPr>
                <w:rFonts w:cs="Arial"/>
                <w:noProof/>
              </w:rPr>
              <w:t>     </w:t>
            </w:r>
            <w:r>
              <w:rPr>
                <w:rFonts w:ascii="Trebuchet MS" w:hAnsi="Trebuchet MS" w:cs="Arial"/>
              </w:rPr>
              <w:fldChar w:fldCharType="end"/>
            </w:r>
          </w:p>
        </w:tc>
      </w:tr>
      <w:tr w:rsidR="000A45F2" w14:paraId="0BBC9472" w14:textId="77777777" w:rsidTr="000A45F2">
        <w:trPr>
          <w:cantSplit/>
          <w:trHeight w:val="645"/>
          <w:jc w:val="center"/>
        </w:trPr>
        <w:tc>
          <w:tcPr>
            <w:tcW w:w="106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BC946E" w14:textId="77777777" w:rsidR="000A45F2" w:rsidRDefault="000A45F2">
            <w:pPr>
              <w:rPr>
                <w:rFonts w:ascii="Trebuchet MS" w:hAnsi="Trebuchet MS" w:cs="Arial"/>
                <w:lang w:val="es-ES_tradnl"/>
              </w:rPr>
            </w:pPr>
            <w:r>
              <w:rPr>
                <w:rFonts w:ascii="Trebuchet MS" w:hAnsi="Trebuchet MS" w:cs="Arial"/>
                <w:i/>
              </w:rPr>
              <w:t xml:space="preserve">El firmante declara que los datos de esta solicitud son ciertos y acepta las </w:t>
            </w:r>
            <w:proofErr w:type="gramStart"/>
            <w:r>
              <w:rPr>
                <w:rFonts w:ascii="Trebuchet MS" w:hAnsi="Trebuchet MS" w:cs="Arial"/>
                <w:i/>
              </w:rPr>
              <w:t>obligaciones  que</w:t>
            </w:r>
            <w:proofErr w:type="gramEnd"/>
            <w:r>
              <w:rPr>
                <w:rFonts w:ascii="Trebuchet MS" w:hAnsi="Trebuchet MS" w:cs="Arial"/>
                <w:i/>
              </w:rPr>
              <w:t xml:space="preserve"> figuran en el reverso que declara conocer</w:t>
            </w:r>
            <w:r>
              <w:rPr>
                <w:rFonts w:ascii="Trebuchet MS" w:hAnsi="Trebuchet MS" w:cs="Arial"/>
              </w:rPr>
              <w:t>.</w:t>
            </w:r>
          </w:p>
          <w:p w14:paraId="0BBC946F" w14:textId="77777777" w:rsidR="000A45F2" w:rsidRDefault="000A45F2">
            <w:pPr>
              <w:rPr>
                <w:rFonts w:ascii="Trebuchet MS" w:hAnsi="Trebuchet MS" w:cs="Arial"/>
                <w:b/>
                <w:i/>
              </w:rPr>
            </w:pPr>
            <w:r>
              <w:rPr>
                <w:rFonts w:ascii="Trebuchet MS" w:hAnsi="Trebuchet MS" w:cs="Arial"/>
                <w:b/>
                <w:i/>
              </w:rPr>
              <w:t xml:space="preserve">                                                                                                           </w:t>
            </w:r>
          </w:p>
          <w:p w14:paraId="0BBC9470" w14:textId="77777777" w:rsidR="000A45F2" w:rsidRDefault="000A45F2">
            <w:pPr>
              <w:ind w:left="360"/>
              <w:rPr>
                <w:rFonts w:ascii="Trebuchet MS" w:hAnsi="Trebuchet MS" w:cs="Arial"/>
                <w:bCs/>
                <w:iCs/>
              </w:rPr>
            </w:pPr>
            <w:r>
              <w:rPr>
                <w:rFonts w:ascii="Trebuchet MS" w:hAnsi="Trebuchet MS" w:cs="Arial"/>
                <w:bCs/>
                <w:iCs/>
              </w:rPr>
              <w:t>(1) Organismo/Universidad:                                                                  Lugar, fecha y firma del solicitante</w:t>
            </w:r>
            <w:r>
              <w:rPr>
                <w:rFonts w:ascii="Trebuchet MS" w:hAnsi="Trebuchet MS" w:cs="Arial"/>
                <w:b/>
                <w:i/>
              </w:rPr>
              <w:t xml:space="preserve">                      </w:t>
            </w:r>
          </w:p>
          <w:p w14:paraId="0BBC9471" w14:textId="77777777" w:rsidR="000A45F2" w:rsidRDefault="000A45F2">
            <w:pPr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bCs/>
                <w:iCs/>
              </w:rPr>
              <w:t xml:space="preserve">              Departamento:</w:t>
            </w:r>
          </w:p>
        </w:tc>
      </w:tr>
    </w:tbl>
    <w:p w14:paraId="0BBC9473" w14:textId="77777777" w:rsidR="000A45F2" w:rsidRDefault="000A45F2" w:rsidP="000A45F2">
      <w:pPr>
        <w:jc w:val="both"/>
        <w:rPr>
          <w:rFonts w:ascii="Trebuchet MS" w:hAnsi="Trebuchet MS" w:cs="Arial"/>
          <w:bCs/>
          <w:iCs/>
        </w:rPr>
      </w:pPr>
      <w:r>
        <w:rPr>
          <w:rFonts w:ascii="Trebuchet MS" w:hAnsi="Trebuchet MS" w:cs="Arial"/>
        </w:rPr>
        <w:t xml:space="preserve">              </w:t>
      </w:r>
      <w:r>
        <w:rPr>
          <w:rFonts w:ascii="Trebuchet MS" w:hAnsi="Trebuchet MS" w:cs="Arial"/>
          <w:bCs/>
          <w:iCs/>
        </w:rPr>
        <w:t xml:space="preserve">Vº </w:t>
      </w:r>
      <w:proofErr w:type="gramStart"/>
      <w:r>
        <w:rPr>
          <w:rFonts w:ascii="Trebuchet MS" w:hAnsi="Trebuchet MS" w:cs="Arial"/>
          <w:bCs/>
          <w:iCs/>
        </w:rPr>
        <w:t>Bº  Jefe</w:t>
      </w:r>
      <w:proofErr w:type="gramEnd"/>
      <w:r>
        <w:rPr>
          <w:rFonts w:ascii="Trebuchet MS" w:hAnsi="Trebuchet MS" w:cs="Arial"/>
          <w:bCs/>
          <w:iCs/>
        </w:rPr>
        <w:t xml:space="preserve"> Departamento </w:t>
      </w:r>
    </w:p>
    <w:p w14:paraId="0BBC9474" w14:textId="77777777" w:rsidR="003B29FF" w:rsidRDefault="000A45F2" w:rsidP="000A45F2">
      <w:pPr>
        <w:jc w:val="both"/>
        <w:rPr>
          <w:rFonts w:ascii="Trebuchet MS" w:hAnsi="Trebuchet MS" w:cs="Arial"/>
          <w:bCs/>
          <w:iCs/>
        </w:rPr>
      </w:pPr>
      <w:r>
        <w:rPr>
          <w:rFonts w:ascii="Trebuchet MS" w:hAnsi="Trebuchet MS" w:cs="Arial"/>
          <w:bCs/>
          <w:iCs/>
        </w:rPr>
        <w:t xml:space="preserve">               (Nombre, firma y sello)</w:t>
      </w:r>
    </w:p>
    <w:p w14:paraId="0BBC9475" w14:textId="77777777" w:rsidR="003B29FF" w:rsidRPr="000A45F2" w:rsidRDefault="003B29FF" w:rsidP="000A45F2">
      <w:pPr>
        <w:jc w:val="both"/>
      </w:pPr>
    </w:p>
    <w:sectPr w:rsidR="003B29FF" w:rsidRPr="000A45F2" w:rsidSect="00887D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84" w:right="1134" w:bottom="1418" w:left="794" w:header="546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BD40" w14:textId="77777777" w:rsidR="000F3D79" w:rsidRDefault="000F3D79">
      <w:r>
        <w:separator/>
      </w:r>
    </w:p>
  </w:endnote>
  <w:endnote w:type="continuationSeparator" w:id="0">
    <w:p w14:paraId="58D9D856" w14:textId="77777777" w:rsidR="000F3D79" w:rsidRDefault="000F3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-SM">
    <w:altName w:val="Arial Narrow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947F" w14:textId="77777777" w:rsidR="00DE7A39" w:rsidRDefault="00DE7A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3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418"/>
      <w:gridCol w:w="1972"/>
    </w:tblGrid>
    <w:tr w:rsidR="00DE7A39" w14:paraId="0BBC9486" w14:textId="77777777">
      <w:tc>
        <w:tcPr>
          <w:tcW w:w="10418" w:type="dxa"/>
        </w:tcPr>
        <w:tbl>
          <w:tblPr>
            <w:tblW w:w="3060" w:type="dxa"/>
            <w:tblInd w:w="7751" w:type="dxa"/>
            <w:tblBorders>
              <w:insideH w:val="single" w:sz="12" w:space="0" w:color="999999"/>
              <w:insideV w:val="single" w:sz="12" w:space="0" w:color="999999"/>
            </w:tblBorders>
            <w:tblLayout w:type="fixed"/>
            <w:tblLook w:val="01E0" w:firstRow="1" w:lastRow="1" w:firstColumn="1" w:lastColumn="1" w:noHBand="0" w:noVBand="0"/>
          </w:tblPr>
          <w:tblGrid>
            <w:gridCol w:w="3060"/>
          </w:tblGrid>
          <w:tr w:rsidR="00DE7A39" w:rsidRPr="00AD69E0" w14:paraId="0BBC9481" w14:textId="77777777" w:rsidTr="00AD69E0">
            <w:trPr>
              <w:trHeight w:val="487"/>
            </w:trPr>
            <w:tc>
              <w:tcPr>
                <w:tcW w:w="3060" w:type="dxa"/>
                <w:shd w:val="clear" w:color="auto" w:fill="auto"/>
              </w:tcPr>
              <w:p w14:paraId="0BBC9480" w14:textId="77777777" w:rsidR="00DE7A39" w:rsidRPr="00AD69E0" w:rsidRDefault="00DE7A39" w:rsidP="00AD69E0">
                <w:pPr>
                  <w:pStyle w:val="Piedepgina"/>
                  <w:tabs>
                    <w:tab w:val="left" w:pos="7170"/>
                    <w:tab w:val="right" w:pos="10206"/>
                    <w:tab w:val="right" w:pos="10620"/>
                  </w:tabs>
                  <w:ind w:right="-1701"/>
                  <w:rPr>
                    <w:sz w:val="8"/>
                    <w:szCs w:val="8"/>
                  </w:rPr>
                </w:pPr>
              </w:p>
            </w:tc>
          </w:tr>
          <w:tr w:rsidR="00DE7A39" w:rsidRPr="00AD69E0" w14:paraId="0BBC9483" w14:textId="77777777" w:rsidTr="00AD69E0">
            <w:trPr>
              <w:trHeight w:val="317"/>
            </w:trPr>
            <w:tc>
              <w:tcPr>
                <w:tcW w:w="3060" w:type="dxa"/>
                <w:shd w:val="clear" w:color="auto" w:fill="auto"/>
              </w:tcPr>
              <w:p w14:paraId="0BBC9482" w14:textId="77777777" w:rsidR="00DE7A39" w:rsidRPr="00AD69E0" w:rsidRDefault="00DE7A39" w:rsidP="00AD69E0">
                <w:pPr>
                  <w:pStyle w:val="Piedepgina"/>
                  <w:tabs>
                    <w:tab w:val="left" w:pos="7170"/>
                    <w:tab w:val="right" w:pos="10206"/>
                    <w:tab w:val="right" w:pos="10620"/>
                  </w:tabs>
                  <w:ind w:right="-1701"/>
                  <w:rPr>
                    <w:sz w:val="18"/>
                    <w:szCs w:val="18"/>
                  </w:rPr>
                </w:pPr>
              </w:p>
            </w:tc>
          </w:tr>
        </w:tbl>
        <w:p w14:paraId="0BBC9484" w14:textId="77777777" w:rsidR="00DE7A39" w:rsidRDefault="00DE7A39">
          <w:pPr>
            <w:pStyle w:val="Piedepgina"/>
          </w:pPr>
        </w:p>
      </w:tc>
      <w:tc>
        <w:tcPr>
          <w:tcW w:w="1972" w:type="dxa"/>
        </w:tcPr>
        <w:p w14:paraId="0BBC9485" w14:textId="77777777" w:rsidR="00DE7A39" w:rsidRDefault="00DE7A39" w:rsidP="008F7ADE">
          <w:pPr>
            <w:ind w:left="72"/>
          </w:pPr>
        </w:p>
      </w:tc>
    </w:tr>
  </w:tbl>
  <w:p w14:paraId="0BBC9487" w14:textId="77777777" w:rsidR="00DE7A39" w:rsidRDefault="00DE7A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9493" w14:textId="77777777" w:rsidR="00DE7A39" w:rsidRDefault="00DE7A39"/>
  <w:p w14:paraId="0BBC9494" w14:textId="77777777" w:rsidR="00DE7A39" w:rsidRDefault="00D1061F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BBC949B" wp14:editId="0BBC949C">
              <wp:simplePos x="0" y="0"/>
              <wp:positionH relativeFrom="column">
                <wp:posOffset>5535295</wp:posOffset>
              </wp:positionH>
              <wp:positionV relativeFrom="paragraph">
                <wp:posOffset>886460</wp:posOffset>
              </wp:positionV>
              <wp:extent cx="0" cy="685800"/>
              <wp:effectExtent l="0" t="0" r="0" b="0"/>
              <wp:wrapNone/>
              <wp:docPr id="160963796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6858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7AED5" id="Line 7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85pt,69.8pt" to="435.85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662B" w14:textId="77777777" w:rsidR="000F3D79" w:rsidRDefault="000F3D79">
      <w:r>
        <w:separator/>
      </w:r>
    </w:p>
  </w:footnote>
  <w:footnote w:type="continuationSeparator" w:id="0">
    <w:p w14:paraId="2FAFE60A" w14:textId="77777777" w:rsidR="000F3D79" w:rsidRDefault="000F3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947A" w14:textId="77777777" w:rsidR="00DE7A39" w:rsidRDefault="00DE7A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49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181"/>
      <w:gridCol w:w="160"/>
    </w:tblGrid>
    <w:tr w:rsidR="00DE7A39" w14:paraId="0BBC947D" w14:textId="77777777">
      <w:trPr>
        <w:trHeight w:hRule="exact" w:val="2416"/>
      </w:trPr>
      <w:tc>
        <w:tcPr>
          <w:tcW w:w="11181" w:type="dxa"/>
        </w:tcPr>
        <w:p w14:paraId="0BBC947B" w14:textId="77777777" w:rsidR="00DE7A39" w:rsidRDefault="00D1061F">
          <w:pPr>
            <w:pStyle w:val="Encabezado"/>
          </w:pPr>
          <w:r>
            <w:rPr>
              <w:noProof/>
            </w:rPr>
            <w:drawing>
              <wp:inline distT="0" distB="0" distL="0" distR="0" wp14:anchorId="0BBC9495" wp14:editId="0BBC9496">
                <wp:extent cx="6943725" cy="1381125"/>
                <wp:effectExtent l="0" t="0" r="0" b="0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372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" w:type="dxa"/>
        </w:tcPr>
        <w:p w14:paraId="0BBC947C" w14:textId="77777777" w:rsidR="00DE7A39" w:rsidRDefault="00DE7A39">
          <w:pPr>
            <w:pStyle w:val="Encabezado"/>
          </w:pPr>
        </w:p>
      </w:tc>
    </w:tr>
  </w:tbl>
  <w:p w14:paraId="0BBC947E" w14:textId="77777777" w:rsidR="00DE7A39" w:rsidRDefault="00DE7A3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3" w:type="dxa"/>
      <w:tblInd w:w="-14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246"/>
      <w:gridCol w:w="4657"/>
      <w:gridCol w:w="20"/>
    </w:tblGrid>
    <w:tr w:rsidR="00DE7A39" w14:paraId="0BBC948C" w14:textId="77777777">
      <w:trPr>
        <w:cantSplit/>
        <w:trHeight w:val="178"/>
      </w:trPr>
      <w:tc>
        <w:tcPr>
          <w:tcW w:w="6246" w:type="dxa"/>
          <w:vMerge w:val="restart"/>
        </w:tcPr>
        <w:p w14:paraId="0BBC9488" w14:textId="77777777" w:rsidR="00DE7A39" w:rsidRDefault="00D1061F" w:rsidP="00B64EC1">
          <w:pPr>
            <w:pStyle w:val="Encabezado"/>
            <w:spacing w:line="120" w:lineRule="atLeast"/>
            <w:jc w:val="both"/>
          </w:pPr>
          <w:r>
            <w:rPr>
              <w:rFonts w:ascii="Arial Narrow-SM" w:hAnsi="Arial Narrow-SM"/>
              <w:noProof/>
              <w:position w:val="12"/>
              <w:sz w:val="16"/>
              <w:szCs w:val="16"/>
            </w:rPr>
            <w:drawing>
              <wp:inline distT="0" distB="0" distL="0" distR="0" wp14:anchorId="0BBC9497" wp14:editId="0BBC9498">
                <wp:extent cx="3066415" cy="798830"/>
                <wp:effectExtent l="0" t="0" r="0" b="0"/>
                <wp:docPr id="9" name="img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6415" cy="79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BC9489" w14:textId="77777777" w:rsidR="00DE7A39" w:rsidRPr="00887D49" w:rsidRDefault="00DE7A39" w:rsidP="0023775A">
          <w:pPr>
            <w:pStyle w:val="Encabezado"/>
            <w:tabs>
              <w:tab w:val="clear" w:pos="4252"/>
              <w:tab w:val="clear" w:pos="8504"/>
              <w:tab w:val="left" w:pos="1005"/>
            </w:tabs>
            <w:spacing w:line="120" w:lineRule="atLeast"/>
            <w:rPr>
              <w:rFonts w:ascii="Arial Narrow-SM" w:hAnsi="Arial Narrow-SM"/>
              <w:position w:val="12"/>
              <w:sz w:val="16"/>
              <w:szCs w:val="16"/>
            </w:rPr>
          </w:pPr>
          <w:r>
            <w:rPr>
              <w:rFonts w:ascii="Arial Narrow-SM" w:hAnsi="Arial Narrow-SM"/>
              <w:position w:val="12"/>
              <w:sz w:val="16"/>
              <w:szCs w:val="16"/>
            </w:rPr>
            <w:tab/>
          </w:r>
        </w:p>
      </w:tc>
      <w:tc>
        <w:tcPr>
          <w:tcW w:w="4657" w:type="dxa"/>
        </w:tcPr>
        <w:p w14:paraId="0BBC948A" w14:textId="77777777" w:rsidR="00DE7A39" w:rsidRDefault="00D1061F">
          <w:pPr>
            <w:pStyle w:val="Encabezado"/>
            <w:spacing w:line="120" w:lineRule="atLeast"/>
            <w:jc w:val="right"/>
            <w:rPr>
              <w:rFonts w:ascii="Arial" w:hAnsi="Arial"/>
              <w:sz w:val="14"/>
            </w:rPr>
          </w:pPr>
          <w:r w:rsidRPr="00DC6969">
            <w:rPr>
              <w:rFonts w:ascii="Arial" w:hAnsi="Arial"/>
              <w:noProof/>
              <w:sz w:val="14"/>
            </w:rPr>
            <w:drawing>
              <wp:inline distT="0" distB="0" distL="0" distR="0" wp14:anchorId="0BBC9499" wp14:editId="0BBC949A">
                <wp:extent cx="1095375" cy="638175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" w:type="dxa"/>
        </w:tcPr>
        <w:p w14:paraId="0BBC948B" w14:textId="77777777" w:rsidR="00DE7A39" w:rsidRDefault="00DE7A39">
          <w:pPr>
            <w:pStyle w:val="Encabezado"/>
            <w:spacing w:line="160" w:lineRule="exact"/>
            <w:rPr>
              <w:rFonts w:ascii="Arial" w:hAnsi="Arial"/>
              <w:sz w:val="14"/>
            </w:rPr>
          </w:pPr>
        </w:p>
      </w:tc>
    </w:tr>
    <w:tr w:rsidR="00DE7A39" w14:paraId="0BBC9490" w14:textId="77777777">
      <w:trPr>
        <w:gridAfter w:val="1"/>
        <w:wAfter w:w="20" w:type="dxa"/>
        <w:cantSplit/>
        <w:trHeight w:val="572"/>
      </w:trPr>
      <w:tc>
        <w:tcPr>
          <w:tcW w:w="6246" w:type="dxa"/>
          <w:vMerge/>
        </w:tcPr>
        <w:p w14:paraId="0BBC948D" w14:textId="77777777" w:rsidR="00DE7A39" w:rsidRDefault="00DE7A39">
          <w:pPr>
            <w:pStyle w:val="Encabezado"/>
            <w:spacing w:line="120" w:lineRule="atLeast"/>
            <w:rPr>
              <w:rFonts w:ascii="Arial Narrow-SM" w:hAnsi="Arial Narrow-SM"/>
              <w:position w:val="12"/>
              <w:sz w:val="230"/>
            </w:rPr>
          </w:pPr>
        </w:p>
      </w:tc>
      <w:tc>
        <w:tcPr>
          <w:tcW w:w="4657" w:type="dxa"/>
        </w:tcPr>
        <w:p w14:paraId="0BBC948E" w14:textId="77777777" w:rsidR="00DE7A39" w:rsidRDefault="00DE7A39">
          <w:pPr>
            <w:pStyle w:val="Encabezado"/>
            <w:spacing w:line="160" w:lineRule="exact"/>
            <w:rPr>
              <w:rFonts w:ascii="Arial" w:hAnsi="Arial"/>
              <w:sz w:val="14"/>
            </w:rPr>
          </w:pPr>
        </w:p>
        <w:p w14:paraId="0BBC948F" w14:textId="77777777" w:rsidR="00DE7A39" w:rsidRDefault="00DE7A39">
          <w:pPr>
            <w:pStyle w:val="Encabezado"/>
            <w:spacing w:line="160" w:lineRule="exact"/>
            <w:rPr>
              <w:rFonts w:ascii="Arial" w:hAnsi="Arial"/>
              <w:sz w:val="16"/>
            </w:rPr>
          </w:pPr>
        </w:p>
      </w:tc>
    </w:tr>
  </w:tbl>
  <w:p w14:paraId="0BBC9491" w14:textId="77777777" w:rsidR="00DE7A39" w:rsidRDefault="00DE7A39">
    <w:pPr>
      <w:pStyle w:val="Encabezado"/>
    </w:pPr>
  </w:p>
  <w:p w14:paraId="0BBC9492" w14:textId="77777777" w:rsidR="00DE7A39" w:rsidRDefault="00DE7A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3Fx7WSXbBuei1l/JwbyaPZuAT0xLLwI7CAsgfRm7TN052r1AUp38bbTxakOm6+QwS90mT/oKKk5m31EJ1eRkQ==" w:salt="JTV9ewENm0xptupBGH/mRQ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weight=".05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CE"/>
    <w:rsid w:val="00082CFB"/>
    <w:rsid w:val="000867F6"/>
    <w:rsid w:val="000A45F2"/>
    <w:rsid w:val="000D1C28"/>
    <w:rsid w:val="000F3D79"/>
    <w:rsid w:val="000F5794"/>
    <w:rsid w:val="00137F13"/>
    <w:rsid w:val="001506BC"/>
    <w:rsid w:val="00152359"/>
    <w:rsid w:val="00167A80"/>
    <w:rsid w:val="00174953"/>
    <w:rsid w:val="00193A1E"/>
    <w:rsid w:val="001A653E"/>
    <w:rsid w:val="001F063E"/>
    <w:rsid w:val="00201F9E"/>
    <w:rsid w:val="00213C29"/>
    <w:rsid w:val="002266A2"/>
    <w:rsid w:val="002302A4"/>
    <w:rsid w:val="002376E6"/>
    <w:rsid w:val="0023775A"/>
    <w:rsid w:val="002B208E"/>
    <w:rsid w:val="002C5294"/>
    <w:rsid w:val="002D2B5A"/>
    <w:rsid w:val="002D4A45"/>
    <w:rsid w:val="002D4DE9"/>
    <w:rsid w:val="00301C5F"/>
    <w:rsid w:val="00305D5E"/>
    <w:rsid w:val="00322018"/>
    <w:rsid w:val="00342A87"/>
    <w:rsid w:val="0037754B"/>
    <w:rsid w:val="003976F4"/>
    <w:rsid w:val="003B29FF"/>
    <w:rsid w:val="0041133B"/>
    <w:rsid w:val="00443747"/>
    <w:rsid w:val="0046158D"/>
    <w:rsid w:val="004623F1"/>
    <w:rsid w:val="00494004"/>
    <w:rsid w:val="004C3D30"/>
    <w:rsid w:val="004C7302"/>
    <w:rsid w:val="0050329A"/>
    <w:rsid w:val="00520866"/>
    <w:rsid w:val="00526A37"/>
    <w:rsid w:val="00546F4E"/>
    <w:rsid w:val="00582B77"/>
    <w:rsid w:val="005A2573"/>
    <w:rsid w:val="005B6233"/>
    <w:rsid w:val="005B7D85"/>
    <w:rsid w:val="005E3C71"/>
    <w:rsid w:val="00663E32"/>
    <w:rsid w:val="0068629C"/>
    <w:rsid w:val="006A7972"/>
    <w:rsid w:val="006B7922"/>
    <w:rsid w:val="006C21B5"/>
    <w:rsid w:val="0070597A"/>
    <w:rsid w:val="00732C1E"/>
    <w:rsid w:val="007615FE"/>
    <w:rsid w:val="00761CDF"/>
    <w:rsid w:val="0076635A"/>
    <w:rsid w:val="00797F1E"/>
    <w:rsid w:val="007C652D"/>
    <w:rsid w:val="007D443F"/>
    <w:rsid w:val="00843701"/>
    <w:rsid w:val="008653A9"/>
    <w:rsid w:val="0087747F"/>
    <w:rsid w:val="00887D49"/>
    <w:rsid w:val="008E6EF5"/>
    <w:rsid w:val="008F7ADE"/>
    <w:rsid w:val="0091228A"/>
    <w:rsid w:val="009165AA"/>
    <w:rsid w:val="00921C9D"/>
    <w:rsid w:val="00947584"/>
    <w:rsid w:val="009A744C"/>
    <w:rsid w:val="009B6418"/>
    <w:rsid w:val="009C6F10"/>
    <w:rsid w:val="009D4D06"/>
    <w:rsid w:val="009F7C25"/>
    <w:rsid w:val="00A16B90"/>
    <w:rsid w:val="00A23896"/>
    <w:rsid w:val="00A457EE"/>
    <w:rsid w:val="00A45F12"/>
    <w:rsid w:val="00A65AA7"/>
    <w:rsid w:val="00AA7D6E"/>
    <w:rsid w:val="00AD3473"/>
    <w:rsid w:val="00AD69E0"/>
    <w:rsid w:val="00B64EC1"/>
    <w:rsid w:val="00BA33EF"/>
    <w:rsid w:val="00BA3970"/>
    <w:rsid w:val="00BD0BF1"/>
    <w:rsid w:val="00C12721"/>
    <w:rsid w:val="00CB4C20"/>
    <w:rsid w:val="00CE3E78"/>
    <w:rsid w:val="00CF363C"/>
    <w:rsid w:val="00D1061F"/>
    <w:rsid w:val="00D33DCB"/>
    <w:rsid w:val="00D57EF4"/>
    <w:rsid w:val="00D75163"/>
    <w:rsid w:val="00D86F63"/>
    <w:rsid w:val="00DA1196"/>
    <w:rsid w:val="00DC6969"/>
    <w:rsid w:val="00DE7A39"/>
    <w:rsid w:val="00E278BC"/>
    <w:rsid w:val="00E63AB0"/>
    <w:rsid w:val="00E86BE2"/>
    <w:rsid w:val="00E97E0A"/>
    <w:rsid w:val="00EC0498"/>
    <w:rsid w:val="00EC3768"/>
    <w:rsid w:val="00ED68B0"/>
    <w:rsid w:val="00EE1F82"/>
    <w:rsid w:val="00EE3FCE"/>
    <w:rsid w:val="00F1142D"/>
    <w:rsid w:val="00F20346"/>
    <w:rsid w:val="00F53404"/>
    <w:rsid w:val="00FC563D"/>
    <w:rsid w:val="00FF11D8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v:stroke weight=".05pt"/>
    </o:shapedefaults>
    <o:shapelayout v:ext="edit">
      <o:idmap v:ext="edit" data="2"/>
    </o:shapelayout>
  </w:shapeDefaults>
  <w:decimalSymbol w:val=","/>
  <w:listSeparator w:val=";"/>
  <w14:docId w14:val="0BBC942A"/>
  <w15:chartTrackingRefBased/>
  <w15:docId w15:val="{FA980136-75B7-49C6-97F0-DEA2F916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16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u w:val="single"/>
    </w:rPr>
  </w:style>
  <w:style w:type="paragraph" w:styleId="Ttulo4">
    <w:name w:val="heading 4"/>
    <w:basedOn w:val="Normal"/>
    <w:next w:val="Normal"/>
    <w:qFormat/>
    <w:pPr>
      <w:keepNext/>
      <w:ind w:left="426"/>
      <w:jc w:val="both"/>
      <w:outlineLvl w:val="3"/>
    </w:pPr>
    <w:rPr>
      <w:b/>
      <w:bCs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</w:style>
  <w:style w:type="table" w:styleId="Tablaconcuadrcula">
    <w:name w:val="Table Grid"/>
    <w:basedOn w:val="Tablanormal"/>
    <w:rsid w:val="008F7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rabajo\Identidad%20Corporativa\Plantillas%20word\modelo_carta_uso_extern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modelo_carta_uso_externo.dot</Template>
  <TotalTime>0</TotalTime>
  <Pages>2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M.A.P.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Pulsar Enter</dc:creator>
  <cp:keywords/>
  <cp:lastModifiedBy>Nisrine Fariss Lamine</cp:lastModifiedBy>
  <cp:revision>2</cp:revision>
  <cp:lastPrinted>2012-02-20T18:04:00Z</cp:lastPrinted>
  <dcterms:created xsi:type="dcterms:W3CDTF">2025-04-08T18:31:00Z</dcterms:created>
  <dcterms:modified xsi:type="dcterms:W3CDTF">2025-04-08T18:31:00Z</dcterms:modified>
</cp:coreProperties>
</file>